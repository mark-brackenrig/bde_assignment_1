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RPr="0023444C" w14:paraId="5AF3AD7F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77C21952" w14:textId="77777777" w:rsidR="004B7E44" w:rsidRPr="0023444C" w:rsidRDefault="004B7E44" w:rsidP="004B7E44">
            <w:r w:rsidRPr="0023444C">
              <w:rPr>
                <w:noProof/>
                <w:lang w:bidi="en-GB"/>
              </w:rPr>
              <mc:AlternateContent>
                <mc:Choice Requires="wps">
                  <w:drawing>
                    <wp:inline distT="0" distB="0" distL="0" distR="0" wp14:anchorId="6EBC70B6" wp14:editId="4E3CF605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BDFE0D" w14:textId="1155F880" w:rsidR="004B7E44" w:rsidRPr="00002730" w:rsidRDefault="00002730" w:rsidP="004B7E44">
                                  <w:pPr>
                                    <w:pStyle w:val="Title"/>
                                    <w:rPr>
                                      <w:color w:val="FFFFFF" w:themeColor="background1"/>
                                      <w:lang w:val="en-AU"/>
                                    </w:rPr>
                                  </w:pPr>
                                  <w:r w:rsidRPr="00002730">
                                    <w:rPr>
                                      <w:color w:val="FFFFFF" w:themeColor="background1"/>
                                      <w:lang w:val="en-AU" w:bidi="en-GB"/>
                                    </w:rPr>
                                    <w:t>Assignment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EBC70B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" filled="f" stroked="f" strokeweight=".5pt">
                      <v:textbox>
                        <w:txbxContent>
                          <w:p w14:paraId="19BDFE0D" w14:textId="1155F880" w:rsidR="004B7E44" w:rsidRPr="00002730" w:rsidRDefault="00002730" w:rsidP="004B7E44">
                            <w:pPr>
                              <w:pStyle w:val="Title"/>
                              <w:rPr>
                                <w:color w:val="FFFFFF" w:themeColor="background1"/>
                                <w:lang w:val="en-AU"/>
                              </w:rPr>
                            </w:pPr>
                            <w:r w:rsidRPr="00002730">
                              <w:rPr>
                                <w:color w:val="FFFFFF" w:themeColor="background1"/>
                                <w:lang w:val="en-AU" w:bidi="en-GB"/>
                              </w:rPr>
                              <w:t>Assignment 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C525B64" w14:textId="77777777" w:rsidR="004B7E44" w:rsidRPr="0023444C" w:rsidRDefault="004B7E44" w:rsidP="004B7E44">
            <w:r w:rsidRPr="0023444C">
              <w:rPr>
                <w:noProof/>
                <w:lang w:bidi="en-GB"/>
              </w:rPr>
              <mc:AlternateContent>
                <mc:Choice Requires="wps">
                  <w:drawing>
                    <wp:inline distT="0" distB="0" distL="0" distR="0" wp14:anchorId="13B6FA0E" wp14:editId="6DA3B59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F5DD3D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&#13;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2E890E3B" w14:textId="77777777" w:rsidR="004B7E44" w:rsidRPr="0023444C" w:rsidRDefault="004B7E44" w:rsidP="004B7E44">
            <w:r w:rsidRPr="0023444C">
              <w:rPr>
                <w:noProof/>
                <w:lang w:bidi="en-GB"/>
              </w:rPr>
              <mc:AlternateContent>
                <mc:Choice Requires="wps">
                  <w:drawing>
                    <wp:inline distT="0" distB="0" distL="0" distR="0" wp14:anchorId="3C794448" wp14:editId="133D5873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49E05B" w14:textId="78F3D0F8" w:rsidR="004B7E44" w:rsidRPr="00002730" w:rsidRDefault="00002730" w:rsidP="004B7E44">
                                  <w:pPr>
                                    <w:pStyle w:val="Subtitle"/>
                                    <w:rPr>
                                      <w:color w:val="FFFFFF" w:themeColor="background1"/>
                                      <w:lang w:val="en-AU"/>
                                    </w:rPr>
                                  </w:pPr>
                                  <w:r w:rsidRPr="00002730">
                                    <w:rPr>
                                      <w:color w:val="FFFFFF" w:themeColor="background1"/>
                                      <w:lang w:val="en-AU" w:bidi="en-GB"/>
                                    </w:rPr>
                                    <w:t>Big Data Engineering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C794448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" filled="f" stroked="f" strokeweight=".5pt">
                      <v:textbox>
                        <w:txbxContent>
                          <w:p w14:paraId="1A49E05B" w14:textId="78F3D0F8" w:rsidR="004B7E44" w:rsidRPr="00002730" w:rsidRDefault="00002730" w:rsidP="004B7E44">
                            <w:pPr>
                              <w:pStyle w:val="Subtitle"/>
                              <w:rPr>
                                <w:color w:val="FFFFFF" w:themeColor="background1"/>
                                <w:lang w:val="en-AU"/>
                              </w:rPr>
                            </w:pPr>
                            <w:r w:rsidRPr="00002730">
                              <w:rPr>
                                <w:color w:val="FFFFFF" w:themeColor="background1"/>
                                <w:lang w:val="en-AU" w:bidi="en-GB"/>
                              </w:rPr>
                              <w:t>Big Data Engineering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23444C" w14:paraId="28C50A38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53C697" w14:textId="44C6DC25" w:rsidR="004B7E44" w:rsidRPr="0023444C" w:rsidRDefault="004B7E44" w:rsidP="004B7E44"/>
          <w:p w14:paraId="15F66673" w14:textId="75B6A70C" w:rsidR="004B7E44" w:rsidRPr="0023444C" w:rsidRDefault="004B7E44" w:rsidP="004B7E44">
            <w:r w:rsidRPr="0023444C">
              <w:rPr>
                <w:noProof/>
                <w:lang w:bidi="en-GB"/>
              </w:rPr>
              <mc:AlternateContent>
                <mc:Choice Requires="wps">
                  <w:drawing>
                    <wp:inline distT="0" distB="0" distL="0" distR="0" wp14:anchorId="32160CCC" wp14:editId="12F5CB40">
                      <wp:extent cx="2828925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892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F11E8A" w14:textId="2ADDF512" w:rsidR="004B7E44" w:rsidRPr="00002730" w:rsidRDefault="00002730" w:rsidP="004B7E44">
                                  <w:pPr>
                                    <w:rPr>
                                      <w:color w:val="FFFFFF" w:themeColor="background1"/>
                                      <w:lang w:val="en-AU" w:bidi="en-GB"/>
                                    </w:rPr>
                                  </w:pPr>
                                  <w:proofErr w:type="spellStart"/>
                                  <w:r w:rsidRPr="00002730">
                                    <w:rPr>
                                      <w:color w:val="FFFFFF" w:themeColor="background1"/>
                                      <w:lang w:val="en-AU" w:bidi="en-GB"/>
                                    </w:rPr>
                                    <w:t>StudentID</w:t>
                                  </w:r>
                                  <w:proofErr w:type="spellEnd"/>
                                  <w:r w:rsidRPr="00002730">
                                    <w:rPr>
                                      <w:color w:val="FFFFFF" w:themeColor="background1"/>
                                      <w:lang w:val="en-AU" w:bidi="en-GB"/>
                                    </w:rPr>
                                    <w:t>: 12964298</w:t>
                                  </w:r>
                                </w:p>
                                <w:p w14:paraId="200F87FC" w14:textId="06AEA9D9" w:rsidR="00002730" w:rsidRPr="00002730" w:rsidRDefault="00002730" w:rsidP="004B7E44">
                                  <w:pPr>
                                    <w:rPr>
                                      <w:color w:val="FFFFFF" w:themeColor="background1"/>
                                      <w:lang w:val="en-AU"/>
                                    </w:rPr>
                                  </w:pPr>
                                  <w:r w:rsidRPr="00002730">
                                    <w:rPr>
                                      <w:color w:val="FFFFFF" w:themeColor="background1"/>
                                      <w:lang w:val="en-AU" w:bidi="en-GB"/>
                                    </w:rPr>
                                    <w:t>Group: Group 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2160CCC" id="Text Box 7" o:spid="_x0000_s1028" type="#_x0000_t202" style="width:222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" filled="f" stroked="f" strokeweight=".5pt">
                      <v:textbox>
                        <w:txbxContent>
                          <w:p w14:paraId="4AF11E8A" w14:textId="2ADDF512" w:rsidR="004B7E44" w:rsidRPr="00002730" w:rsidRDefault="00002730" w:rsidP="004B7E44">
                            <w:pPr>
                              <w:rPr>
                                <w:color w:val="FFFFFF" w:themeColor="background1"/>
                                <w:lang w:val="en-AU" w:bidi="en-GB"/>
                              </w:rPr>
                            </w:pPr>
                            <w:proofErr w:type="spellStart"/>
                            <w:r w:rsidRPr="00002730">
                              <w:rPr>
                                <w:color w:val="FFFFFF" w:themeColor="background1"/>
                                <w:lang w:val="en-AU" w:bidi="en-GB"/>
                              </w:rPr>
                              <w:t>StudentID</w:t>
                            </w:r>
                            <w:proofErr w:type="spellEnd"/>
                            <w:r w:rsidRPr="00002730">
                              <w:rPr>
                                <w:color w:val="FFFFFF" w:themeColor="background1"/>
                                <w:lang w:val="en-AU" w:bidi="en-GB"/>
                              </w:rPr>
                              <w:t>: 12964298</w:t>
                            </w:r>
                          </w:p>
                          <w:p w14:paraId="200F87FC" w14:textId="06AEA9D9" w:rsidR="00002730" w:rsidRPr="00002730" w:rsidRDefault="00002730" w:rsidP="004B7E44">
                            <w:pPr>
                              <w:rPr>
                                <w:color w:val="FFFFFF" w:themeColor="background1"/>
                                <w:lang w:val="en-AU"/>
                              </w:rPr>
                            </w:pPr>
                            <w:r w:rsidRPr="00002730">
                              <w:rPr>
                                <w:color w:val="FFFFFF" w:themeColor="background1"/>
                                <w:lang w:val="en-AU" w:bidi="en-GB"/>
                              </w:rPr>
                              <w:t>Group: Group 14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A25C1EA" w14:textId="19D0DB26" w:rsidR="004B7E44" w:rsidRPr="0023444C" w:rsidRDefault="004B7E44" w:rsidP="004B7E44">
      <w:r w:rsidRPr="0023444C">
        <w:rPr>
          <w:noProof/>
          <w:lang w:bidi="en-GB"/>
        </w:rPr>
        <w:drawing>
          <wp:anchor distT="0" distB="0" distL="114300" distR="114300" simplePos="0" relativeHeight="251658240" behindDoc="1" locked="0" layoutInCell="1" allowOverlap="1" wp14:anchorId="7B96C457" wp14:editId="61F73530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444C">
        <w:rPr>
          <w:noProof/>
          <w:lang w:bidi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3C06EBE" wp14:editId="686555F9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u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CF302" id="Rectangle 2" o:spid="_x0000_s1026" alt="colou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" fillcolor="#a4063e [3204]" stroked="f" strokeweight="2pt">
                <w10:wrap anchory="page"/>
              </v:rect>
            </w:pict>
          </mc:Fallback>
        </mc:AlternateContent>
      </w:r>
    </w:p>
    <w:p w14:paraId="058CF0FF" w14:textId="77777777" w:rsidR="004B7E44" w:rsidRPr="0023444C" w:rsidRDefault="004B7E44">
      <w:pPr>
        <w:spacing w:after="200"/>
      </w:pPr>
      <w:r w:rsidRPr="0023444C">
        <w:rPr>
          <w:lang w:bidi="en-GB"/>
        </w:rPr>
        <w:br w:type="page"/>
      </w:r>
    </w:p>
    <w:sdt>
      <w:sdtPr>
        <w:id w:val="112180515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161718" w:themeColor="text1"/>
          <w:sz w:val="22"/>
          <w:szCs w:val="22"/>
          <w:lang w:val="en-GB"/>
        </w:rPr>
      </w:sdtEndPr>
      <w:sdtContent>
        <w:p w14:paraId="5DB752EC" w14:textId="0C909347" w:rsidR="00002730" w:rsidRDefault="00002730">
          <w:pPr>
            <w:pStyle w:val="TOCHeading"/>
          </w:pPr>
          <w:r>
            <w:t>Table of Contents</w:t>
          </w:r>
        </w:p>
        <w:p w14:paraId="0264755C" w14:textId="79ABC3CA" w:rsidR="00D8767D" w:rsidRDefault="00D8767D">
          <w:pPr>
            <w:pStyle w:val="TOC1"/>
            <w:tabs>
              <w:tab w:val="right" w:leader="dot" w:pos="9592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lang w:val="en-AU" w:eastAsia="en-GB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TOC \o "1-2" \h \z \u </w:instrText>
          </w:r>
          <w:r>
            <w:rPr>
              <w:i w:val="0"/>
              <w:iCs w:val="0"/>
            </w:rPr>
            <w:fldChar w:fldCharType="separate"/>
          </w:r>
          <w:hyperlink w:anchor="_Toc69142151" w:history="1">
            <w:r w:rsidRPr="003C579D">
              <w:rPr>
                <w:rStyle w:val="Hyperlink"/>
                <w:noProof/>
                <w:lang w:bidi="en-GB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6EB63" w14:textId="1898ED29" w:rsidR="00D8767D" w:rsidRDefault="00D8767D">
          <w:pPr>
            <w:pStyle w:val="TOC1"/>
            <w:tabs>
              <w:tab w:val="right" w:leader="dot" w:pos="9592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lang w:val="en-AU" w:eastAsia="en-GB"/>
            </w:rPr>
          </w:pPr>
          <w:hyperlink w:anchor="_Toc69142152" w:history="1">
            <w:r w:rsidRPr="003C579D">
              <w:rPr>
                <w:rStyle w:val="Hyperlink"/>
                <w:noProof/>
              </w:rPr>
              <w:t>Data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1322C" w14:textId="2A064525" w:rsidR="00D8767D" w:rsidRDefault="00D8767D">
          <w:pPr>
            <w:pStyle w:val="TOC2"/>
            <w:tabs>
              <w:tab w:val="right" w:leader="dot" w:pos="9592"/>
            </w:tabs>
            <w:rPr>
              <w:rFonts w:cstheme="minorBidi"/>
              <w:b w:val="0"/>
              <w:bCs w:val="0"/>
              <w:noProof/>
              <w:color w:val="auto"/>
              <w:sz w:val="24"/>
              <w:szCs w:val="24"/>
              <w:lang w:val="en-AU" w:eastAsia="en-GB"/>
            </w:rPr>
          </w:pPr>
          <w:hyperlink w:anchor="_Toc69142153" w:history="1">
            <w:r w:rsidRPr="003C579D">
              <w:rPr>
                <w:rStyle w:val="Hyperlink"/>
                <w:noProof/>
              </w:rPr>
              <w:t>Importing, Merging &amp; Cleaning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EA077" w14:textId="2153B6D4" w:rsidR="00D8767D" w:rsidRDefault="00D8767D">
          <w:pPr>
            <w:pStyle w:val="TOC1"/>
            <w:tabs>
              <w:tab w:val="right" w:leader="dot" w:pos="9592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lang w:val="en-AU" w:eastAsia="en-GB"/>
            </w:rPr>
          </w:pPr>
          <w:hyperlink w:anchor="_Toc69142154" w:history="1">
            <w:r w:rsidRPr="003C579D">
              <w:rPr>
                <w:rStyle w:val="Hyperlink"/>
                <w:noProof/>
              </w:rPr>
              <w:t>Issues/Problems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EF74F" w14:textId="23A1483E" w:rsidR="00D8767D" w:rsidRDefault="00D8767D">
          <w:pPr>
            <w:pStyle w:val="TOC1"/>
            <w:tabs>
              <w:tab w:val="right" w:leader="dot" w:pos="9592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lang w:val="en-AU" w:eastAsia="en-GB"/>
            </w:rPr>
          </w:pPr>
          <w:hyperlink w:anchor="_Toc69142155" w:history="1">
            <w:r w:rsidRPr="003C579D">
              <w:rPr>
                <w:rStyle w:val="Hyperlink"/>
                <w:noProof/>
              </w:rPr>
              <w:t>Business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251C3" w14:textId="469E2E85" w:rsidR="00D8767D" w:rsidRDefault="00D8767D">
          <w:pPr>
            <w:pStyle w:val="TOC1"/>
            <w:tabs>
              <w:tab w:val="right" w:leader="dot" w:pos="9592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lang w:val="en-AU" w:eastAsia="en-GB"/>
            </w:rPr>
          </w:pPr>
          <w:hyperlink w:anchor="_Toc69142156" w:history="1">
            <w:r w:rsidRPr="003C579D">
              <w:rPr>
                <w:rStyle w:val="Hyperlink"/>
                <w:noProof/>
              </w:rPr>
              <w:t>Machine Learning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_Toc69142156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50FCF" w14:textId="70A78B4A" w:rsidR="00002730" w:rsidRPr="00002730" w:rsidRDefault="00D8767D">
          <w:r>
            <w:rPr>
              <w:rFonts w:cstheme="minorHAnsi"/>
              <w:i/>
              <w:iCs/>
              <w:sz w:val="24"/>
              <w:szCs w:val="24"/>
            </w:rPr>
            <w:fldChar w:fldCharType="end"/>
          </w:r>
        </w:p>
      </w:sdtContent>
    </w:sdt>
    <w:p w14:paraId="4E6BC573" w14:textId="77777777" w:rsidR="00002730" w:rsidRDefault="00002730" w:rsidP="00002730">
      <w:pPr>
        <w:rPr>
          <w:lang w:bidi="en-GB"/>
        </w:rPr>
      </w:pPr>
    </w:p>
    <w:p w14:paraId="0B0628F4" w14:textId="6CDE0A0F" w:rsidR="004B7E44" w:rsidRDefault="00002730" w:rsidP="00002730">
      <w:pPr>
        <w:pStyle w:val="Heading1"/>
        <w:rPr>
          <w:lang w:bidi="en-GB"/>
        </w:rPr>
      </w:pPr>
      <w:bookmarkStart w:id="0" w:name="_Toc69142151"/>
      <w:r>
        <w:rPr>
          <w:lang w:bidi="en-GB"/>
        </w:rPr>
        <w:lastRenderedPageBreak/>
        <w:t>Overview</w:t>
      </w:r>
      <w:bookmarkEnd w:id="0"/>
    </w:p>
    <w:p w14:paraId="2B7115AB" w14:textId="77777777" w:rsidR="00002730" w:rsidRPr="0023444C" w:rsidRDefault="00002730" w:rsidP="00002730"/>
    <w:p w14:paraId="535E9665" w14:textId="7F06EC67" w:rsidR="00E94B5F" w:rsidRDefault="00002730" w:rsidP="004B7E44">
      <w:r>
        <w:t>The goal of this project was to analyse New York’s taxi service between 2017 and 2018. The dataset is very large, consisting of over 200 million records.</w:t>
      </w:r>
      <w:r w:rsidR="00D8767D">
        <w:t xml:space="preserve"> To complete this project, </w:t>
      </w:r>
      <w:proofErr w:type="spellStart"/>
      <w:r w:rsidR="00D8767D">
        <w:t>pyspark</w:t>
      </w:r>
      <w:proofErr w:type="spellEnd"/>
      <w:r w:rsidR="00D8767D">
        <w:t xml:space="preserve"> was used for the data processing and machine learning components of the project.</w:t>
      </w:r>
    </w:p>
    <w:p w14:paraId="47A8391B" w14:textId="1BA3AD3B" w:rsidR="00D8767D" w:rsidRDefault="00D8767D" w:rsidP="004B7E44"/>
    <w:p w14:paraId="713983E7" w14:textId="01AAAA35" w:rsidR="00D8767D" w:rsidRDefault="00D8767D" w:rsidP="004B7E44">
      <w:r>
        <w:t>The project is broken down into 4 major steps:</w:t>
      </w:r>
    </w:p>
    <w:p w14:paraId="1DA63164" w14:textId="001DF8B7" w:rsidR="00D8767D" w:rsidRDefault="00D8767D" w:rsidP="00D8767D">
      <w:pPr>
        <w:pStyle w:val="ListParagraph"/>
        <w:numPr>
          <w:ilvl w:val="0"/>
          <w:numId w:val="4"/>
        </w:numPr>
      </w:pPr>
      <w:r>
        <w:t>Importing, merging and cleaning the data</w:t>
      </w:r>
    </w:p>
    <w:p w14:paraId="18DB2D52" w14:textId="158A4FFF" w:rsidR="00D8767D" w:rsidRDefault="00D8767D" w:rsidP="00D8767D">
      <w:pPr>
        <w:pStyle w:val="ListParagraph"/>
        <w:numPr>
          <w:ilvl w:val="0"/>
          <w:numId w:val="4"/>
        </w:numPr>
      </w:pPr>
      <w:r>
        <w:t>Performing feature engineering and saving the data</w:t>
      </w:r>
    </w:p>
    <w:p w14:paraId="762BB1B7" w14:textId="6D7ACCC4" w:rsidR="00D8767D" w:rsidRDefault="00D8767D" w:rsidP="00D8767D">
      <w:pPr>
        <w:pStyle w:val="ListParagraph"/>
        <w:numPr>
          <w:ilvl w:val="0"/>
          <w:numId w:val="4"/>
        </w:numPr>
      </w:pPr>
      <w:r>
        <w:t>Answering business questions about the dataset</w:t>
      </w:r>
    </w:p>
    <w:p w14:paraId="1B0E73D7" w14:textId="454736AD" w:rsidR="00D8767D" w:rsidRDefault="00D8767D" w:rsidP="00D8767D">
      <w:pPr>
        <w:pStyle w:val="ListParagraph"/>
        <w:numPr>
          <w:ilvl w:val="0"/>
          <w:numId w:val="4"/>
        </w:numPr>
      </w:pPr>
      <w:r>
        <w:t>Training a machine learning model to predict the fare amount.</w:t>
      </w:r>
    </w:p>
    <w:p w14:paraId="58096BE1" w14:textId="21113C77" w:rsidR="00D8767D" w:rsidRDefault="00D8767D" w:rsidP="00D8767D"/>
    <w:p w14:paraId="2D496FFB" w14:textId="77777777" w:rsidR="00D8767D" w:rsidRDefault="00D8767D" w:rsidP="00D8767D"/>
    <w:p w14:paraId="35081249" w14:textId="6B124ECB" w:rsidR="00002730" w:rsidRDefault="00002730" w:rsidP="00002730">
      <w:pPr>
        <w:pStyle w:val="Heading1"/>
      </w:pPr>
      <w:bookmarkStart w:id="1" w:name="_Toc69142152"/>
      <w:r>
        <w:lastRenderedPageBreak/>
        <w:t>Data Processing</w:t>
      </w:r>
      <w:bookmarkEnd w:id="1"/>
    </w:p>
    <w:p w14:paraId="3865ACAB" w14:textId="015C4F3A" w:rsidR="00002730" w:rsidRDefault="00D8767D" w:rsidP="00D8767D">
      <w:pPr>
        <w:pStyle w:val="Heading2"/>
      </w:pPr>
      <w:bookmarkStart w:id="2" w:name="_Toc69142153"/>
      <w:r>
        <w:t>Importing, Merging &amp; Cleaning Data</w:t>
      </w:r>
      <w:bookmarkEnd w:id="2"/>
    </w:p>
    <w:p w14:paraId="4D5809B0" w14:textId="312617F6" w:rsidR="00D8767D" w:rsidRDefault="00695EF0" w:rsidP="00695EF0">
      <w:pPr>
        <w:pStyle w:val="ListParagraph"/>
        <w:numPr>
          <w:ilvl w:val="0"/>
          <w:numId w:val="8"/>
        </w:numPr>
      </w:pPr>
      <w:r>
        <w:t xml:space="preserve">Downloaded and saved </w:t>
      </w:r>
      <w:proofErr w:type="spellStart"/>
      <w:r>
        <w:t>csvs</w:t>
      </w:r>
      <w:proofErr w:type="spellEnd"/>
    </w:p>
    <w:p w14:paraId="1D72149B" w14:textId="0FECF8FB" w:rsidR="00695EF0" w:rsidRDefault="00695EF0" w:rsidP="00695EF0">
      <w:pPr>
        <w:pStyle w:val="ListParagraph"/>
        <w:numPr>
          <w:ilvl w:val="0"/>
          <w:numId w:val="8"/>
        </w:numPr>
      </w:pPr>
      <w:r>
        <w:t>Aligned column names of pick up and drop off</w:t>
      </w:r>
    </w:p>
    <w:p w14:paraId="11187720" w14:textId="0BFEA174" w:rsidR="00695EF0" w:rsidRDefault="00695EF0" w:rsidP="00695EF0">
      <w:pPr>
        <w:pStyle w:val="ListParagraph"/>
        <w:numPr>
          <w:ilvl w:val="0"/>
          <w:numId w:val="8"/>
        </w:numPr>
      </w:pPr>
      <w:r>
        <w:t>Adjusted datatypes</w:t>
      </w:r>
    </w:p>
    <w:p w14:paraId="42848CC6" w14:textId="77777777" w:rsidR="00695EF0" w:rsidRDefault="00695EF0" w:rsidP="00695EF0">
      <w:pPr>
        <w:pStyle w:val="ListParagraph"/>
        <w:numPr>
          <w:ilvl w:val="0"/>
          <w:numId w:val="8"/>
        </w:numPr>
      </w:pPr>
    </w:p>
    <w:p w14:paraId="030F69D9" w14:textId="7C7C2169" w:rsidR="00D8767D" w:rsidRDefault="00D8767D" w:rsidP="00D8767D">
      <w:pPr>
        <w:pStyle w:val="Heading2"/>
      </w:pPr>
      <w:r>
        <w:t>Feature Engineering</w:t>
      </w:r>
    </w:p>
    <w:p w14:paraId="411AB2B7" w14:textId="3846F890" w:rsidR="00D8767D" w:rsidRDefault="00D8767D" w:rsidP="00D8767D"/>
    <w:p w14:paraId="15BA7D3D" w14:textId="693CF2AF" w:rsidR="00D8767D" w:rsidRDefault="00D8767D" w:rsidP="00D8767D">
      <w:pPr>
        <w:pStyle w:val="Heading2"/>
      </w:pPr>
      <w:r>
        <w:t>Business Questions – SQL Queries</w:t>
      </w:r>
    </w:p>
    <w:p w14:paraId="6237231A" w14:textId="784A7C20" w:rsidR="00D8767D" w:rsidRDefault="00D8767D" w:rsidP="00D8767D"/>
    <w:p w14:paraId="5C88D61A" w14:textId="186061C2" w:rsidR="00D8767D" w:rsidRDefault="00D8767D" w:rsidP="00D8767D">
      <w:pPr>
        <w:pStyle w:val="Heading2"/>
      </w:pPr>
      <w:r>
        <w:t>Machine Learning</w:t>
      </w:r>
    </w:p>
    <w:p w14:paraId="44931F33" w14:textId="77777777" w:rsidR="00D8767D" w:rsidRDefault="00D8767D" w:rsidP="00D8767D"/>
    <w:p w14:paraId="3EC03790" w14:textId="0B985577" w:rsidR="00002730" w:rsidRDefault="00002730" w:rsidP="00002730">
      <w:pPr>
        <w:pStyle w:val="Heading1"/>
      </w:pPr>
      <w:bookmarkStart w:id="3" w:name="_Toc69142154"/>
      <w:r>
        <w:lastRenderedPageBreak/>
        <w:t>Issues/Problems</w:t>
      </w:r>
      <w:bookmarkEnd w:id="3"/>
    </w:p>
    <w:p w14:paraId="50980D75" w14:textId="1224CB46" w:rsidR="00695EF0" w:rsidRDefault="00695EF0" w:rsidP="00695EF0">
      <w:pPr>
        <w:pStyle w:val="Heading2"/>
      </w:pPr>
      <w:r>
        <w:t>Saving Parquet Files</w:t>
      </w:r>
    </w:p>
    <w:p w14:paraId="2A034205" w14:textId="40610DBE" w:rsidR="00695EF0" w:rsidRDefault="00695EF0" w:rsidP="00695EF0">
      <w:pPr>
        <w:pStyle w:val="Heading3"/>
      </w:pPr>
      <w:r>
        <w:t>Problem</w:t>
      </w:r>
    </w:p>
    <w:p w14:paraId="34380ADB" w14:textId="67C36D32" w:rsidR="00CF7AEC" w:rsidRDefault="00695EF0" w:rsidP="00695EF0">
      <w:r>
        <w:t xml:space="preserve">Various problems arose when attempting to save a parquet file. </w:t>
      </w:r>
      <w:r w:rsidR="00CF7AEC">
        <w:t>Two major problems, which also occurred elsewhere in the codebase, are described below. A similar error to the one described in this stake overflow thread</w:t>
      </w:r>
      <w:r w:rsidR="00CF7AEC">
        <w:rPr>
          <w:rStyle w:val="FootnoteReference"/>
        </w:rPr>
        <w:footnoteReference w:id="1"/>
      </w:r>
      <w:r w:rsidR="002D74B2">
        <w:rPr>
          <w:rStyle w:val="FootnoteReference"/>
        </w:rPr>
        <w:footnoteReference w:id="2"/>
      </w:r>
      <w:r w:rsidR="00CF7AEC">
        <w:t xml:space="preserve"> was also experienced.</w:t>
      </w:r>
    </w:p>
    <w:p w14:paraId="016FD993" w14:textId="77777777" w:rsidR="00695EF0" w:rsidRDefault="00695EF0" w:rsidP="00695EF0"/>
    <w:p w14:paraId="1AE07AD3" w14:textId="43BBF4B2" w:rsidR="00695EF0" w:rsidRDefault="00695EF0" w:rsidP="00695EF0">
      <w:pPr>
        <w:pStyle w:val="Heading3"/>
      </w:pPr>
      <w:r>
        <w:t>Solution</w:t>
      </w:r>
    </w:p>
    <w:p w14:paraId="1D477A2B" w14:textId="1C2F9066" w:rsidR="00695EF0" w:rsidRDefault="00CF7AEC" w:rsidP="00695EF0">
      <w:r>
        <w:t xml:space="preserve">Adjusting the memory for spark seemed to help. This error was more common when the memory allocated was larger. </w:t>
      </w:r>
      <w:r w:rsidR="002D74B2">
        <w:t xml:space="preserve">Note that this did not resolve the issue completely, however restarting the kernel appeared to resolve the issue sporadically. </w:t>
      </w:r>
    </w:p>
    <w:p w14:paraId="51C0836F" w14:textId="77777777" w:rsidR="00695EF0" w:rsidRDefault="00695EF0" w:rsidP="00695EF0"/>
    <w:p w14:paraId="12CA73B4" w14:textId="03BCE711" w:rsidR="00695EF0" w:rsidRDefault="00695EF0" w:rsidP="00695EF0">
      <w:pPr>
        <w:pStyle w:val="Heading2"/>
      </w:pPr>
      <w:r>
        <w:t>‘Hanging’ Functions/Excessive Runtimes</w:t>
      </w:r>
    </w:p>
    <w:p w14:paraId="2AD7DEB8" w14:textId="77777777" w:rsidR="00695EF0" w:rsidRDefault="00695EF0" w:rsidP="00695EF0">
      <w:pPr>
        <w:pStyle w:val="Heading3"/>
      </w:pPr>
      <w:r>
        <w:t>Problem</w:t>
      </w:r>
    </w:p>
    <w:p w14:paraId="3687F90F" w14:textId="70C5C932" w:rsidR="00695EF0" w:rsidRDefault="00695EF0" w:rsidP="00695EF0">
      <w:r>
        <w:t xml:space="preserve">This problem occurs when the </w:t>
      </w:r>
    </w:p>
    <w:p w14:paraId="1B34EC3A" w14:textId="77777777" w:rsidR="00695EF0" w:rsidRDefault="00695EF0" w:rsidP="00695EF0"/>
    <w:p w14:paraId="196A817A" w14:textId="77777777" w:rsidR="00695EF0" w:rsidRDefault="00695EF0" w:rsidP="00695EF0">
      <w:pPr>
        <w:pStyle w:val="Heading3"/>
      </w:pPr>
      <w:r>
        <w:t>Solution</w:t>
      </w:r>
    </w:p>
    <w:p w14:paraId="6CDACFCB" w14:textId="3C410E27" w:rsidR="00695EF0" w:rsidRPr="00CF7AEC" w:rsidRDefault="00695EF0" w:rsidP="00695EF0">
      <w:pPr>
        <w:rPr>
          <w:rFonts w:ascii="Consolas" w:hAnsi="Consolas" w:cs="Consolas"/>
          <w:sz w:val="21"/>
          <w:szCs w:val="21"/>
        </w:rPr>
      </w:pPr>
      <w:r>
        <w:t xml:space="preserve">This was encountered quite commonly throughout the SQL queries. To avoid this, I reset the view by running </w:t>
      </w:r>
      <w:r w:rsidR="00CF7AEC">
        <w:t xml:space="preserve"> </w:t>
      </w:r>
      <w:r w:rsidR="00CF7AEC">
        <w:rPr>
          <w:rStyle w:val="PlainTextChar"/>
          <w:color w:val="FFFFFF" w:themeColor="background1"/>
          <w:shd w:val="clear" w:color="auto" w:fill="161718" w:themeFill="text1"/>
        </w:rPr>
        <w:t xml:space="preserve"> </w:t>
      </w:r>
      <w:proofErr w:type="spellStart"/>
      <w:r w:rsidR="00CF7AEC">
        <w:rPr>
          <w:rStyle w:val="PlainTextChar"/>
          <w:color w:val="FFFFFF" w:themeColor="background1"/>
          <w:shd w:val="clear" w:color="auto" w:fill="161718" w:themeFill="text1"/>
        </w:rPr>
        <w:t>d</w:t>
      </w:r>
      <w:r w:rsidRPr="00CF7AEC">
        <w:rPr>
          <w:rStyle w:val="PlainTextChar"/>
          <w:color w:val="FFFFFF" w:themeColor="background1"/>
          <w:shd w:val="clear" w:color="auto" w:fill="161718" w:themeFill="text1"/>
        </w:rPr>
        <w:t>f.createOrReplaceTempView</w:t>
      </w:r>
      <w:proofErr w:type="spellEnd"/>
      <w:r w:rsidRPr="00CF7AEC">
        <w:rPr>
          <w:rStyle w:val="PlainTextChar"/>
          <w:color w:val="FFFFFF" w:themeColor="background1"/>
          <w:shd w:val="clear" w:color="auto" w:fill="161718" w:themeFill="text1"/>
        </w:rPr>
        <w:t>("</w:t>
      </w:r>
      <w:proofErr w:type="spellStart"/>
      <w:r w:rsidRPr="00CF7AEC">
        <w:rPr>
          <w:rStyle w:val="PlainTextChar"/>
          <w:color w:val="FFFFFF" w:themeColor="background1"/>
          <w:shd w:val="clear" w:color="auto" w:fill="161718" w:themeFill="text1"/>
        </w:rPr>
        <w:t>combined_data</w:t>
      </w:r>
      <w:proofErr w:type="spellEnd"/>
      <w:r w:rsidRPr="00CF7AEC">
        <w:rPr>
          <w:rStyle w:val="PlainTextChar"/>
          <w:color w:val="FFFFFF" w:themeColor="background1"/>
          <w:shd w:val="clear" w:color="auto" w:fill="161718" w:themeFill="text1"/>
        </w:rPr>
        <w:t>"</w:t>
      </w:r>
      <w:r w:rsidR="00CF7AEC">
        <w:rPr>
          <w:rStyle w:val="PlainTextChar"/>
          <w:color w:val="FFFFFF" w:themeColor="background1"/>
          <w:shd w:val="clear" w:color="auto" w:fill="161718" w:themeFill="text1"/>
        </w:rPr>
        <w:t>)</w:t>
      </w:r>
      <w:r w:rsidR="00CF7AEC" w:rsidRPr="00CF7AEC">
        <w:rPr>
          <w:rStyle w:val="PlainTextChar"/>
          <w:color w:val="FFFFFF" w:themeColor="background1"/>
        </w:rPr>
        <w:t xml:space="preserve">. </w:t>
      </w:r>
      <w:r w:rsidR="00CF7AEC">
        <w:t xml:space="preserve">This line of code reset the temporary view of the </w:t>
      </w:r>
      <w:proofErr w:type="spellStart"/>
      <w:r w:rsidR="00CF7AEC">
        <w:t>dataframe</w:t>
      </w:r>
      <w:proofErr w:type="spellEnd"/>
      <w:r w:rsidR="00CF7AEC">
        <w:rPr>
          <w:rStyle w:val="FootnoteReference"/>
        </w:rPr>
        <w:footnoteReference w:id="3"/>
      </w:r>
      <w:r w:rsidR="00CF7AEC">
        <w:t>.</w:t>
      </w:r>
    </w:p>
    <w:p w14:paraId="6BAA0835" w14:textId="77777777" w:rsidR="00CF7AEC" w:rsidRDefault="00CF7AEC" w:rsidP="00695EF0"/>
    <w:p w14:paraId="629B3126" w14:textId="67B82BAB" w:rsidR="00695EF0" w:rsidRDefault="00695EF0" w:rsidP="00695EF0">
      <w:pPr>
        <w:pStyle w:val="Heading2"/>
      </w:pPr>
      <w:r>
        <w:t>JVM ‘heap memory’ error</w:t>
      </w:r>
    </w:p>
    <w:p w14:paraId="30626304" w14:textId="77777777" w:rsidR="00695EF0" w:rsidRDefault="00695EF0" w:rsidP="00695EF0">
      <w:pPr>
        <w:pStyle w:val="Heading3"/>
      </w:pPr>
      <w:r>
        <w:t>Problem</w:t>
      </w:r>
    </w:p>
    <w:p w14:paraId="497D5683" w14:textId="77777777" w:rsidR="00695EF0" w:rsidRDefault="00695EF0" w:rsidP="00695EF0"/>
    <w:p w14:paraId="686CB30F" w14:textId="77777777" w:rsidR="00695EF0" w:rsidRDefault="00695EF0" w:rsidP="00695EF0">
      <w:pPr>
        <w:pStyle w:val="Heading3"/>
      </w:pPr>
      <w:r>
        <w:t>Solution</w:t>
      </w:r>
    </w:p>
    <w:p w14:paraId="497FF376" w14:textId="6EC4893F" w:rsidR="00695EF0" w:rsidRDefault="00695EF0" w:rsidP="00695EF0"/>
    <w:p w14:paraId="04D224B6" w14:textId="77777777" w:rsidR="00695EF0" w:rsidRDefault="00695EF0" w:rsidP="00695EF0"/>
    <w:p w14:paraId="2C7ECAA5" w14:textId="0FFEC997" w:rsidR="00002730" w:rsidRDefault="00002730" w:rsidP="00002730">
      <w:pPr>
        <w:pStyle w:val="Heading1"/>
      </w:pPr>
      <w:bookmarkStart w:id="4" w:name="_Toc69142155"/>
      <w:r>
        <w:lastRenderedPageBreak/>
        <w:t>Business Questions</w:t>
      </w:r>
      <w:bookmarkEnd w:id="4"/>
    </w:p>
    <w:p w14:paraId="14029BDC" w14:textId="72987039" w:rsidR="00D8767D" w:rsidRDefault="00D8767D" w:rsidP="00D8767D">
      <w:pPr>
        <w:pStyle w:val="Heading3"/>
      </w:pPr>
      <w:r>
        <w:t>For each Year &amp; Month</w:t>
      </w:r>
    </w:p>
    <w:p w14:paraId="5D163C42" w14:textId="11A1DB46" w:rsidR="00D8767D" w:rsidRDefault="00D8767D" w:rsidP="00D8767D">
      <w:pPr>
        <w:pStyle w:val="ListParagraph"/>
        <w:numPr>
          <w:ilvl w:val="0"/>
          <w:numId w:val="1"/>
        </w:numPr>
      </w:pPr>
      <w:r>
        <w:t>What was the total number of trips?</w:t>
      </w:r>
    </w:p>
    <w:p w14:paraId="0965BFE9" w14:textId="77777777" w:rsidR="00D8767D" w:rsidRDefault="00D8767D" w:rsidP="00D8767D"/>
    <w:p w14:paraId="4D057DD0" w14:textId="5637460D" w:rsidR="00D8767D" w:rsidRDefault="00D8767D" w:rsidP="00D8767D">
      <w:pPr>
        <w:pStyle w:val="ListParagraph"/>
        <w:numPr>
          <w:ilvl w:val="0"/>
          <w:numId w:val="1"/>
        </w:numPr>
      </w:pPr>
      <w:r>
        <w:t>Which day of the week had the most trips?</w:t>
      </w:r>
    </w:p>
    <w:p w14:paraId="2187432E" w14:textId="77777777" w:rsidR="00D8767D" w:rsidRDefault="00D8767D" w:rsidP="00D8767D"/>
    <w:p w14:paraId="72E2BE0D" w14:textId="5F20FD16" w:rsidR="00D8767D" w:rsidRDefault="00D8767D" w:rsidP="00D8767D">
      <w:pPr>
        <w:pStyle w:val="ListParagraph"/>
        <w:numPr>
          <w:ilvl w:val="0"/>
          <w:numId w:val="1"/>
        </w:numPr>
      </w:pPr>
      <w:r>
        <w:t>Which hour of the day had the most trips?</w:t>
      </w:r>
    </w:p>
    <w:p w14:paraId="0F9A24B7" w14:textId="77777777" w:rsidR="00D8767D" w:rsidRDefault="00D8767D" w:rsidP="00D8767D"/>
    <w:p w14:paraId="7AC13D8C" w14:textId="7AA3417F" w:rsidR="00D8767D" w:rsidRDefault="00D8767D" w:rsidP="00D8767D">
      <w:pPr>
        <w:pStyle w:val="ListParagraph"/>
        <w:numPr>
          <w:ilvl w:val="0"/>
          <w:numId w:val="1"/>
        </w:numPr>
      </w:pPr>
      <w:r>
        <w:t>What was the average number of passengers?</w:t>
      </w:r>
    </w:p>
    <w:p w14:paraId="3FCEC751" w14:textId="77777777" w:rsidR="00D8767D" w:rsidRDefault="00D8767D" w:rsidP="00D8767D"/>
    <w:p w14:paraId="742383C1" w14:textId="0AEBFB0D" w:rsidR="00D8767D" w:rsidRPr="00D8767D" w:rsidRDefault="00D8767D" w:rsidP="00D8767D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en-GB"/>
        </w:rPr>
      </w:pPr>
      <w:r w:rsidRPr="00D8767D">
        <w:rPr>
          <w:rFonts w:ascii="Arial" w:eastAsia="Times New Roman" w:hAnsi="Arial" w:cs="Arial"/>
          <w:color w:val="000000"/>
          <w:lang w:val="en-AU" w:eastAsia="en-GB"/>
        </w:rPr>
        <w:t>What was the average amount paid per trip (</w:t>
      </w:r>
      <w:proofErr w:type="spellStart"/>
      <w:r w:rsidRPr="00D8767D">
        <w:rPr>
          <w:rFonts w:ascii="Arial" w:eastAsia="Times New Roman" w:hAnsi="Arial" w:cs="Arial"/>
          <w:color w:val="000000"/>
          <w:lang w:val="en-AU" w:eastAsia="en-GB"/>
        </w:rPr>
        <w:t>total_amount</w:t>
      </w:r>
      <w:proofErr w:type="spellEnd"/>
      <w:r w:rsidRPr="00D8767D">
        <w:rPr>
          <w:rFonts w:ascii="Arial" w:eastAsia="Times New Roman" w:hAnsi="Arial" w:cs="Arial"/>
          <w:color w:val="000000"/>
          <w:lang w:val="en-AU" w:eastAsia="en-GB"/>
        </w:rPr>
        <w:t>)?</w:t>
      </w:r>
    </w:p>
    <w:p w14:paraId="1A0ACE4F" w14:textId="77777777" w:rsidR="00D8767D" w:rsidRPr="00D8767D" w:rsidRDefault="00D8767D" w:rsidP="00D8767D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en-GB"/>
        </w:rPr>
      </w:pPr>
    </w:p>
    <w:p w14:paraId="0D1B706B" w14:textId="77777777" w:rsidR="00D8767D" w:rsidRPr="00D8767D" w:rsidRDefault="00D8767D" w:rsidP="00D8767D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en-GB"/>
        </w:rPr>
      </w:pPr>
      <w:r w:rsidRPr="00D8767D">
        <w:rPr>
          <w:rFonts w:ascii="Arial" w:eastAsia="Times New Roman" w:hAnsi="Arial" w:cs="Arial"/>
          <w:color w:val="000000"/>
          <w:lang w:val="en-AU" w:eastAsia="en-GB"/>
        </w:rPr>
        <w:t>What was the average amount paid per passenger (</w:t>
      </w:r>
      <w:proofErr w:type="spellStart"/>
      <w:r w:rsidRPr="00D8767D">
        <w:rPr>
          <w:rFonts w:ascii="Arial" w:eastAsia="Times New Roman" w:hAnsi="Arial" w:cs="Arial"/>
          <w:color w:val="000000"/>
          <w:lang w:val="en-AU" w:eastAsia="en-GB"/>
        </w:rPr>
        <w:t>total_amount</w:t>
      </w:r>
      <w:proofErr w:type="spellEnd"/>
      <w:r w:rsidRPr="00D8767D">
        <w:rPr>
          <w:rFonts w:ascii="Arial" w:eastAsia="Times New Roman" w:hAnsi="Arial" w:cs="Arial"/>
          <w:color w:val="000000"/>
          <w:lang w:val="en-AU" w:eastAsia="en-GB"/>
        </w:rPr>
        <w:t>)?</w:t>
      </w:r>
    </w:p>
    <w:p w14:paraId="05666A61" w14:textId="5AD0F5D7" w:rsidR="00D8767D" w:rsidRDefault="00D8767D" w:rsidP="00D8767D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en-GB"/>
        </w:rPr>
      </w:pPr>
    </w:p>
    <w:p w14:paraId="1D742FF2" w14:textId="04E55038" w:rsidR="00D8767D" w:rsidRDefault="00D8767D" w:rsidP="00D8767D">
      <w:pPr>
        <w:pStyle w:val="Heading3"/>
        <w:rPr>
          <w:lang w:val="en-AU" w:eastAsia="en-GB"/>
        </w:rPr>
      </w:pPr>
      <w:r>
        <w:rPr>
          <w:lang w:val="en-AU" w:eastAsia="en-GB"/>
        </w:rPr>
        <w:t>For each taxi colour</w:t>
      </w:r>
    </w:p>
    <w:p w14:paraId="59D71D66" w14:textId="0366990E" w:rsidR="00D8767D" w:rsidRDefault="00D8767D" w:rsidP="00D8767D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What was the average, median, minimum and maximum trip duration in seconds?</w:t>
      </w:r>
    </w:p>
    <w:p w14:paraId="120A5701" w14:textId="77777777" w:rsidR="00D8767D" w:rsidRDefault="00D8767D" w:rsidP="00D8767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5EA0201" w14:textId="30BBFA39" w:rsidR="00D8767D" w:rsidRPr="00D8767D" w:rsidRDefault="00D8767D" w:rsidP="00D8767D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What was the average, median, minimum and maximum trip distance in km?</w:t>
      </w:r>
    </w:p>
    <w:p w14:paraId="0B1C40AE" w14:textId="77777777" w:rsidR="00D8767D" w:rsidRDefault="00D8767D" w:rsidP="00D8767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EE4C050" w14:textId="367B283C" w:rsidR="00D8767D" w:rsidRDefault="00D8767D" w:rsidP="00D8767D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What was the average, median, minimum and maximum speed in km per hour?</w:t>
      </w:r>
    </w:p>
    <w:p w14:paraId="2DC3633C" w14:textId="38A6D59B" w:rsidR="00D8767D" w:rsidRDefault="00D8767D" w:rsidP="00D8767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5D7B84" w14:textId="041A9D40" w:rsidR="00D8767D" w:rsidRDefault="00D8767D" w:rsidP="00D8767D">
      <w:pPr>
        <w:pStyle w:val="Heading3"/>
      </w:pPr>
      <w:r w:rsidRPr="00D8767D">
        <w:t>What was the percentage of trips where the driver received tips?</w:t>
      </w:r>
    </w:p>
    <w:p w14:paraId="0C0F4378" w14:textId="409C144E" w:rsidR="00D8767D" w:rsidRDefault="00D8767D" w:rsidP="00D8767D"/>
    <w:p w14:paraId="3EC3D9A4" w14:textId="6ADD01E5" w:rsidR="00D8767D" w:rsidRDefault="00D8767D" w:rsidP="00D8767D">
      <w:pPr>
        <w:pStyle w:val="Heading3"/>
      </w:pPr>
      <w:r w:rsidRPr="00D8767D">
        <w:t xml:space="preserve">For trips where the driver received tips, </w:t>
      </w:r>
      <w:r w:rsidRPr="00D8767D">
        <w:t>what</w:t>
      </w:r>
      <w:r w:rsidRPr="00D8767D">
        <w:t xml:space="preserve"> was the percentage where the driver received tips of at least $10.</w:t>
      </w:r>
    </w:p>
    <w:p w14:paraId="6C432259" w14:textId="3B9EA135" w:rsidR="00D8767D" w:rsidRDefault="00D8767D" w:rsidP="00D8767D">
      <w:pPr>
        <w:rPr>
          <w:lang w:val="en-AU" w:eastAsia="en-GB"/>
        </w:rPr>
      </w:pPr>
    </w:p>
    <w:p w14:paraId="3F42D363" w14:textId="0C8736DB" w:rsidR="00D8767D" w:rsidRDefault="00D8767D" w:rsidP="00D8767D">
      <w:pPr>
        <w:pStyle w:val="Heading3"/>
        <w:rPr>
          <w:lang w:val="en-AU" w:eastAsia="en-GB"/>
        </w:rPr>
      </w:pPr>
      <w:r w:rsidRPr="00D8767D">
        <w:rPr>
          <w:lang w:val="en-AU" w:eastAsia="en-GB"/>
        </w:rPr>
        <w:t>Classify each trip into bins of durations</w:t>
      </w:r>
      <w:r>
        <w:rPr>
          <w:lang w:val="en-AU" w:eastAsia="en-GB"/>
        </w:rPr>
        <w:t xml:space="preserve"> &amp; calculate</w:t>
      </w:r>
    </w:p>
    <w:p w14:paraId="3A501925" w14:textId="2DE17304" w:rsidR="00D8767D" w:rsidRDefault="00D8767D" w:rsidP="00D8767D">
      <w:pPr>
        <w:rPr>
          <w:lang w:val="en-AU" w:eastAsia="en-GB"/>
        </w:rPr>
      </w:pPr>
    </w:p>
    <w:p w14:paraId="3D061A60" w14:textId="5B389BB1" w:rsidR="00D8767D" w:rsidRDefault="00D8767D" w:rsidP="00D8767D">
      <w:pPr>
        <w:pStyle w:val="ListParagraph"/>
        <w:numPr>
          <w:ilvl w:val="0"/>
          <w:numId w:val="6"/>
        </w:numPr>
        <w:rPr>
          <w:lang w:val="en-AU" w:eastAsia="en-GB"/>
        </w:rPr>
      </w:pPr>
      <w:r>
        <w:rPr>
          <w:lang w:val="en-AU" w:eastAsia="en-GB"/>
        </w:rPr>
        <w:t>Average Speed (km/h)</w:t>
      </w:r>
    </w:p>
    <w:p w14:paraId="25B9B37D" w14:textId="77777777" w:rsidR="00D8767D" w:rsidRPr="00D8767D" w:rsidRDefault="00D8767D" w:rsidP="00D8767D">
      <w:pPr>
        <w:rPr>
          <w:lang w:val="en-AU" w:eastAsia="en-GB"/>
        </w:rPr>
      </w:pPr>
    </w:p>
    <w:p w14:paraId="2F2FE388" w14:textId="5CEDFA06" w:rsidR="00D8767D" w:rsidRDefault="00D8767D" w:rsidP="00D8767D">
      <w:pPr>
        <w:pStyle w:val="ListParagraph"/>
        <w:numPr>
          <w:ilvl w:val="0"/>
          <w:numId w:val="6"/>
        </w:numPr>
        <w:rPr>
          <w:lang w:val="en-AU" w:eastAsia="en-GB"/>
        </w:rPr>
      </w:pPr>
      <w:r>
        <w:rPr>
          <w:lang w:val="en-AU" w:eastAsia="en-GB"/>
        </w:rPr>
        <w:t>Average distance per dollar (km per $USD)</w:t>
      </w:r>
    </w:p>
    <w:p w14:paraId="357CBD28" w14:textId="309D8DC0" w:rsidR="00D8767D" w:rsidRDefault="00D8767D" w:rsidP="00D8767D">
      <w:pPr>
        <w:rPr>
          <w:lang w:val="en-AU" w:eastAsia="en-GB"/>
        </w:rPr>
      </w:pPr>
    </w:p>
    <w:p w14:paraId="2753C2DD" w14:textId="7FC34F3B" w:rsidR="00D8767D" w:rsidRDefault="00D8767D" w:rsidP="00D8767D">
      <w:pPr>
        <w:pStyle w:val="Heading3"/>
        <w:rPr>
          <w:lang w:val="en-AU" w:eastAsia="en-GB"/>
        </w:rPr>
      </w:pPr>
      <w:r w:rsidRPr="00D8767D">
        <w:rPr>
          <w:lang w:val="en-AU" w:eastAsia="en-GB"/>
        </w:rPr>
        <w:t>Which duration bin will you advise a taxi driver to target to maximise his income?</w:t>
      </w:r>
    </w:p>
    <w:p w14:paraId="3B632160" w14:textId="77777777" w:rsidR="00D8767D" w:rsidRPr="00D8767D" w:rsidRDefault="00D8767D" w:rsidP="00D8767D">
      <w:pPr>
        <w:rPr>
          <w:lang w:val="en-AU" w:eastAsia="en-GB"/>
        </w:rPr>
      </w:pPr>
    </w:p>
    <w:p w14:paraId="74550384" w14:textId="315C1446" w:rsidR="00002730" w:rsidRDefault="00002730" w:rsidP="00002730">
      <w:pPr>
        <w:pStyle w:val="Heading1"/>
      </w:pPr>
      <w:bookmarkStart w:id="5" w:name="_Toc69142156"/>
      <w:r>
        <w:lastRenderedPageBreak/>
        <w:t>Machine Learning Model</w:t>
      </w:r>
      <w:bookmarkEnd w:id="5"/>
    </w:p>
    <w:p w14:paraId="348290EE" w14:textId="7CBF8E74" w:rsidR="00002730" w:rsidRDefault="00002730" w:rsidP="00002730"/>
    <w:p w14:paraId="5BC8F9FD" w14:textId="482B56DF" w:rsidR="00695EF0" w:rsidRDefault="00695EF0" w:rsidP="00002730"/>
    <w:p w14:paraId="41B07B6F" w14:textId="4643D8F6" w:rsidR="00695EF0" w:rsidRDefault="00695EF0" w:rsidP="00695EF0">
      <w:pPr>
        <w:pStyle w:val="Heading1"/>
      </w:pPr>
      <w:r>
        <w:lastRenderedPageBreak/>
        <w:t>Appendix</w:t>
      </w:r>
    </w:p>
    <w:p w14:paraId="33E738CC" w14:textId="4FC86232" w:rsidR="00695EF0" w:rsidRDefault="00695EF0" w:rsidP="00695EF0">
      <w:pPr>
        <w:pStyle w:val="Heading2"/>
      </w:pPr>
      <w:r>
        <w:t>Saving Parquet Error</w:t>
      </w:r>
    </w:p>
    <w:p w14:paraId="556BEEEE" w14:textId="15970158" w:rsidR="00695EF0" w:rsidRPr="0023444C" w:rsidRDefault="00695EF0" w:rsidP="00695EF0">
      <w:pPr>
        <w:pStyle w:val="Heading2"/>
      </w:pPr>
      <w:r w:rsidRPr="00695EF0">
        <w:drawing>
          <wp:inline distT="0" distB="0" distL="0" distR="0" wp14:anchorId="5D1B57AC" wp14:editId="18897608">
            <wp:extent cx="6097270" cy="42043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EF0" w:rsidRPr="0023444C" w:rsidSect="0029136D">
      <w:headerReference w:type="default" r:id="rId10"/>
      <w:footerReference w:type="default" r:id="rId11"/>
      <w:footerReference w:type="first" r:id="rId12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A435D0" w14:textId="77777777" w:rsidR="007D3996" w:rsidRDefault="007D3996" w:rsidP="004B7E44">
      <w:r>
        <w:separator/>
      </w:r>
    </w:p>
  </w:endnote>
  <w:endnote w:type="continuationSeparator" w:id="0">
    <w:p w14:paraId="55E47D42" w14:textId="77777777" w:rsidR="007D3996" w:rsidRDefault="007D3996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7341F8D6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DD303B5" w14:textId="46EA5CBA" w:rsidR="004B7E44" w:rsidRDefault="00002730" w:rsidP="004B7E44">
          <w:pPr>
            <w:pStyle w:val="Footer"/>
          </w:pPr>
          <w:r>
            <w:rPr>
              <w:lang w:bidi="en-GB"/>
            </w:rPr>
            <w:t>Assignment 1 – Big Data Engineering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6191010"/>
      <w:docPartObj>
        <w:docPartGallery w:val="Page Numbers (Bottom of Page)"/>
        <w:docPartUnique/>
      </w:docPartObj>
    </w:sdtPr>
    <w:sdtEndPr/>
    <w:sdtContent>
      <w:p w14:paraId="672AACF3" w14:textId="77777777" w:rsidR="005A718F" w:rsidRDefault="005A718F" w:rsidP="004B7E44">
        <w:pPr>
          <w:pStyle w:val="Footer"/>
        </w:pPr>
        <w:r>
          <w:rPr>
            <w:lang w:bidi="en-GB"/>
          </w:rPr>
          <w:fldChar w:fldCharType="begin"/>
        </w:r>
        <w:r>
          <w:rPr>
            <w:lang w:bidi="en-GB"/>
          </w:rPr>
          <w:instrText xml:space="preserve"> PAGE   \* MERGEFORMAT </w:instrText>
        </w:r>
        <w:r>
          <w:rPr>
            <w:lang w:bidi="en-GB"/>
          </w:rPr>
          <w:fldChar w:fldCharType="separate"/>
        </w:r>
        <w:r w:rsidR="009120E9">
          <w:rPr>
            <w:lang w:bidi="en-GB"/>
          </w:rPr>
          <w:t>1</w:t>
        </w:r>
        <w:r>
          <w:rPr>
            <w:lang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3B28A3" w14:textId="77777777" w:rsidR="007D3996" w:rsidRDefault="007D3996" w:rsidP="004B7E44">
      <w:r>
        <w:separator/>
      </w:r>
    </w:p>
  </w:footnote>
  <w:footnote w:type="continuationSeparator" w:id="0">
    <w:p w14:paraId="6F629845" w14:textId="77777777" w:rsidR="007D3996" w:rsidRDefault="007D3996" w:rsidP="004B7E44">
      <w:r>
        <w:continuationSeparator/>
      </w:r>
    </w:p>
  </w:footnote>
  <w:footnote w:id="1">
    <w:p w14:paraId="0EE5D164" w14:textId="200D5DC6" w:rsidR="00CF7AEC" w:rsidRPr="00CF7AEC" w:rsidRDefault="00CF7AEC">
      <w:pPr>
        <w:pStyle w:val="FootnoteText"/>
        <w:rPr>
          <w:lang w:val="en-AU"/>
        </w:rPr>
      </w:pPr>
      <w:r>
        <w:rPr>
          <w:rStyle w:val="FootnoteReference"/>
        </w:rPr>
        <w:footnoteRef/>
      </w:r>
      <w:r>
        <w:t xml:space="preserve"> </w:t>
      </w:r>
      <w:sdt>
        <w:sdtPr>
          <w:id w:val="1298034936"/>
          <w:citation/>
        </w:sdtPr>
        <w:sdtContent>
          <w:r>
            <w:fldChar w:fldCharType="begin"/>
          </w:r>
          <w:r>
            <w:rPr>
              <w:lang w:val="en-AU"/>
            </w:rPr>
            <w:instrText xml:space="preserve"> CITATION Var18 \l 3081 </w:instrText>
          </w:r>
          <w:r>
            <w:fldChar w:fldCharType="separate"/>
          </w:r>
          <w:r w:rsidRPr="00CF7AEC">
            <w:rPr>
              <w:noProof/>
              <w:lang w:val="en-AU"/>
            </w:rPr>
            <w:t>(Various, 2018)</w:t>
          </w:r>
          <w:r>
            <w:fldChar w:fldCharType="end"/>
          </w:r>
        </w:sdtContent>
      </w:sdt>
      <w:r>
        <w:t xml:space="preserve">, </w:t>
      </w:r>
      <w:r w:rsidRPr="00CF7AEC">
        <w:t>https://stackoverflow.com/questions/51187904/py4jjavaerror-an-error-occurred-while-calling-o26-parquet-reading-parquet-fil</w:t>
      </w:r>
    </w:p>
  </w:footnote>
  <w:footnote w:id="2">
    <w:p w14:paraId="4F4116B1" w14:textId="721C3FEF" w:rsidR="002D74B2" w:rsidRPr="002D74B2" w:rsidRDefault="002D74B2">
      <w:pPr>
        <w:pStyle w:val="FootnoteText"/>
        <w:rPr>
          <w:lang w:val="en-AU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AU"/>
        </w:rPr>
        <w:t>Note that the solution provided in the stake overflow thread did not appear to be causing the error on my machine</w:t>
      </w:r>
    </w:p>
  </w:footnote>
  <w:footnote w:id="3">
    <w:p w14:paraId="26C8BB7F" w14:textId="274A5EDD" w:rsidR="00CF7AEC" w:rsidRPr="00CF7AEC" w:rsidRDefault="00CF7AEC">
      <w:pPr>
        <w:pStyle w:val="FootnoteText"/>
        <w:rPr>
          <w:lang w:val="en-AU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AU"/>
        </w:rPr>
        <w:t>Developer note: I don’t know why this worked. In tutorials it appears this step was not necessary, however it seemed to resolve the issue.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7C211FFC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A0B3C9C" w14:textId="77777777" w:rsidR="004B7E44" w:rsidRDefault="004B7E44" w:rsidP="004B7E44">
          <w:pPr>
            <w:pStyle w:val="Header"/>
          </w:pPr>
          <w:r>
            <w:rPr>
              <w:noProof/>
              <w:lang w:bidi="en-GB"/>
            </w:rPr>
            <mc:AlternateContent>
              <mc:Choice Requires="wps">
                <w:drawing>
                  <wp:inline distT="0" distB="0" distL="0" distR="0" wp14:anchorId="51B068A9" wp14:editId="77ABED5D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79AB73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n-GB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n-GB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n-GB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en-GB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n-GB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1B068A9" id="Rectangle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" fillcolor="#a4063e [3204]" stroked="f" strokeweight="2pt">
                    <v:textbox>
                      <w:txbxContent>
                        <w:p w14:paraId="5A79AB73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n-GB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n-GB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n-GB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en-GB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n-GB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0E3C71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32CE63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51A41D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92EEE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8BE49A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85CB6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7864A5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C84BC7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C42E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6F6DA4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D24AFD"/>
    <w:multiLevelType w:val="hybridMultilevel"/>
    <w:tmpl w:val="2D3CD444"/>
    <w:lvl w:ilvl="0" w:tplc="3B163B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DB66FF"/>
    <w:multiLevelType w:val="hybridMultilevel"/>
    <w:tmpl w:val="876E04F6"/>
    <w:lvl w:ilvl="0" w:tplc="3B163B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844940"/>
    <w:multiLevelType w:val="hybridMultilevel"/>
    <w:tmpl w:val="D188C5EC"/>
    <w:lvl w:ilvl="0" w:tplc="8A14C87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88488E"/>
    <w:multiLevelType w:val="hybridMultilevel"/>
    <w:tmpl w:val="47DC4BA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A54C3F"/>
    <w:multiLevelType w:val="hybridMultilevel"/>
    <w:tmpl w:val="8402E3F0"/>
    <w:lvl w:ilvl="0" w:tplc="8A14C87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A96316"/>
    <w:multiLevelType w:val="hybridMultilevel"/>
    <w:tmpl w:val="108E8B64"/>
    <w:lvl w:ilvl="0" w:tplc="0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002435"/>
    <w:multiLevelType w:val="multilevel"/>
    <w:tmpl w:val="7946E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AC3151"/>
    <w:multiLevelType w:val="hybridMultilevel"/>
    <w:tmpl w:val="58482E9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3"/>
  </w:num>
  <w:num w:numId="3">
    <w:abstractNumId w:val="16"/>
    <w:lvlOverride w:ilvl="0">
      <w:lvl w:ilvl="0">
        <w:numFmt w:val="lowerRoman"/>
        <w:lvlText w:val="%1."/>
        <w:lvlJc w:val="right"/>
      </w:lvl>
    </w:lvlOverride>
  </w:num>
  <w:num w:numId="4">
    <w:abstractNumId w:val="10"/>
  </w:num>
  <w:num w:numId="5">
    <w:abstractNumId w:val="14"/>
  </w:num>
  <w:num w:numId="6">
    <w:abstractNumId w:val="15"/>
  </w:num>
  <w:num w:numId="7">
    <w:abstractNumId w:val="11"/>
  </w:num>
  <w:num w:numId="8">
    <w:abstractNumId w:val="12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8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730"/>
    <w:rsid w:val="00002730"/>
    <w:rsid w:val="000D2778"/>
    <w:rsid w:val="0023444C"/>
    <w:rsid w:val="0029136D"/>
    <w:rsid w:val="00293B83"/>
    <w:rsid w:val="002D74B2"/>
    <w:rsid w:val="0049233A"/>
    <w:rsid w:val="004B7E44"/>
    <w:rsid w:val="004D5252"/>
    <w:rsid w:val="004F2B86"/>
    <w:rsid w:val="005A718F"/>
    <w:rsid w:val="006118DC"/>
    <w:rsid w:val="006805AA"/>
    <w:rsid w:val="00695EF0"/>
    <w:rsid w:val="006A3CE7"/>
    <w:rsid w:val="007516CF"/>
    <w:rsid w:val="007D3996"/>
    <w:rsid w:val="008B33BC"/>
    <w:rsid w:val="008D2FEC"/>
    <w:rsid w:val="009120E9"/>
    <w:rsid w:val="00945900"/>
    <w:rsid w:val="009C396C"/>
    <w:rsid w:val="00B572B4"/>
    <w:rsid w:val="00CF7AEC"/>
    <w:rsid w:val="00D8767D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25EEAC"/>
  <w15:chartTrackingRefBased/>
  <w15:docId w15:val="{CB78AA38-03CC-6642-B649-C8A637C55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730"/>
    <w:pPr>
      <w:spacing w:after="0"/>
    </w:pPr>
    <w:rPr>
      <w:rFonts w:eastAsiaTheme="minorEastAsia"/>
      <w:color w:val="161718" w:themeColor="text1"/>
      <w:sz w:val="22"/>
      <w:szCs w:val="22"/>
      <w:lang w:val="en-GB"/>
    </w:rPr>
  </w:style>
  <w:style w:type="paragraph" w:styleId="Heading1">
    <w:name w:val="heading 1"/>
    <w:basedOn w:val="Normal"/>
    <w:link w:val="Heading1Char"/>
    <w:uiPriority w:val="2"/>
    <w:qFormat/>
    <w:rsid w:val="00002730"/>
    <w:pPr>
      <w:keepNext/>
      <w:pageBreakBefore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D8767D"/>
    <w:pPr>
      <w:keepNext/>
      <w:spacing w:line="240" w:lineRule="auto"/>
      <w:outlineLvl w:val="1"/>
    </w:pPr>
    <w:rPr>
      <w:rFonts w:asciiTheme="majorHAnsi" w:eastAsia="Times New Roman" w:hAnsiTheme="majorHAnsi" w:cs="Times New Roman"/>
      <w:color w:val="auto"/>
      <w:sz w:val="40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002730"/>
    <w:rPr>
      <w:rFonts w:asciiTheme="majorHAnsi" w:eastAsia="Times New Roman" w:hAnsiTheme="majorHAnsi" w:cs="Times New Roman"/>
      <w:b/>
      <w:color w:val="161718" w:themeColor="text1"/>
      <w:sz w:val="48"/>
      <w:szCs w:val="24"/>
      <w:lang w:val="en-GB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D8767D"/>
    <w:rPr>
      <w:rFonts w:asciiTheme="majorHAnsi" w:eastAsia="Times New Roman" w:hAnsiTheme="majorHAnsi" w:cs="Times New Roman"/>
      <w:sz w:val="40"/>
      <w:szCs w:val="22"/>
      <w:lang w:val="en-GB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02730"/>
    <w:pPr>
      <w:keepLines/>
      <w:pageBreakBefore w:val="0"/>
      <w:spacing w:before="480"/>
      <w:outlineLvl w:val="9"/>
    </w:pPr>
    <w:rPr>
      <w:rFonts w:eastAsiaTheme="majorEastAsia" w:cstheme="majorBidi"/>
      <w:bCs/>
      <w:color w:val="7A042E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02730"/>
    <w:pPr>
      <w:spacing w:before="120"/>
    </w:pPr>
    <w:rPr>
      <w:rFonts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02730"/>
    <w:rPr>
      <w:color w:val="161718" w:themeColor="text1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02730"/>
    <w:pPr>
      <w:spacing w:before="120"/>
      <w:ind w:left="28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002730"/>
    <w:pPr>
      <w:ind w:left="56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02730"/>
    <w:pPr>
      <w:ind w:left="8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02730"/>
    <w:pPr>
      <w:ind w:left="112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02730"/>
    <w:pPr>
      <w:ind w:left="14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02730"/>
    <w:pPr>
      <w:ind w:left="168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02730"/>
    <w:pPr>
      <w:ind w:left="196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02730"/>
    <w:pPr>
      <w:ind w:left="224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unhideWhenUsed/>
    <w:qFormat/>
    <w:rsid w:val="00D876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87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AU" w:eastAsia="en-GB"/>
    </w:rPr>
  </w:style>
  <w:style w:type="paragraph" w:styleId="PlainText">
    <w:name w:val="Plain Text"/>
    <w:basedOn w:val="Normal"/>
    <w:link w:val="PlainTextChar"/>
    <w:uiPriority w:val="99"/>
    <w:unhideWhenUsed/>
    <w:rsid w:val="00CF7AEC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F7AEC"/>
    <w:rPr>
      <w:rFonts w:ascii="Consolas" w:eastAsiaTheme="minorEastAsia" w:hAnsi="Consolas" w:cs="Consolas"/>
      <w:color w:val="161718" w:themeColor="text1"/>
      <w:sz w:val="21"/>
      <w:szCs w:val="21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7AE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7AEC"/>
    <w:rPr>
      <w:rFonts w:eastAsiaTheme="minorEastAsia"/>
      <w:color w:val="161718" w:themeColor="text1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CF7A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2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rkbrackenrig/Library/Containers/com.microsoft.Word/Data/Library/Application%20Support/Microsoft/Office/16.0/DTS/Search/%7b05068218-B0D3-0A4A-86EC-D1B8B7671CE9%7dtf16392796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Var18</b:Tag>
    <b:SourceType>InternetSite</b:SourceType>
    <b:Guid>{7EFEB9EE-AD98-DB45-BFB5-B672FBF64730}</b:Guid>
    <b:Author>
      <b:Author>
        <b:Corporate>Various</b:Corporate>
      </b:Author>
    </b:Author>
    <b:Title>Py4JJavaError: An error occurred while calling o26.parquet. (Reading Parquet file)</b:Title>
    <b:InternetSiteTitle>Stake Overflow</b:InternetSiteTitle>
    <b:URL>https://stackoverflow.com/questions/51187904/py4jjavaerror-an-error-occurred-while-calling-o26-parquet-reading-parquet-fil</b:URL>
    <b:Year>2018</b:Year>
    <b:Month>July</b:Month>
    <b:Day>5</b:Day>
    <b:RefOrder>1</b:RefOrder>
  </b:Source>
</b:Sources>
</file>

<file path=customXml/itemProps1.xml><?xml version="1.0" encoding="utf-8"?>
<ds:datastoreItem xmlns:ds="http://schemas.openxmlformats.org/officeDocument/2006/customXml" ds:itemID="{6A2A3817-EA81-CA43-81C7-836E84E93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46</TotalTime>
  <Pages>1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Brackenrig</dc:creator>
  <cp:keywords/>
  <dc:description/>
  <cp:lastModifiedBy>Mark Brackenrig</cp:lastModifiedBy>
  <cp:revision>4</cp:revision>
  <dcterms:created xsi:type="dcterms:W3CDTF">2021-04-12T07:26:00Z</dcterms:created>
  <dcterms:modified xsi:type="dcterms:W3CDTF">2021-04-13T04:53:00Z</dcterms:modified>
</cp:coreProperties>
</file>